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8369A" w14:textId="1DA4E3B3" w:rsidR="006418C0" w:rsidRDefault="006418C0" w:rsidP="006418C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418C0">
        <w:rPr>
          <w:rFonts w:asciiTheme="majorBidi" w:hAnsiTheme="majorBidi" w:cstheme="majorBidi"/>
          <w:sz w:val="24"/>
          <w:szCs w:val="24"/>
          <w:lang w:val="en-US"/>
        </w:rPr>
        <w:t xml:space="preserve">I want to compare the </w:t>
      </w:r>
      <w:r w:rsidR="00014F0A">
        <w:rPr>
          <w:rFonts w:asciiTheme="majorBidi" w:hAnsiTheme="majorBidi" w:cstheme="majorBidi"/>
          <w:sz w:val="24"/>
          <w:szCs w:val="24"/>
          <w:lang w:val="en-US"/>
        </w:rPr>
        <w:t>General Fertility</w:t>
      </w:r>
      <w:r w:rsidRPr="006418C0">
        <w:rPr>
          <w:rFonts w:asciiTheme="majorBidi" w:hAnsiTheme="majorBidi" w:cstheme="majorBidi"/>
          <w:sz w:val="24"/>
          <w:szCs w:val="24"/>
          <w:lang w:val="en-US"/>
        </w:rPr>
        <w:t xml:space="preserve"> Rates for Nigeria and South Africa, but I know that the population of Nigeria is much younger. I need to obtain </w:t>
      </w:r>
      <w:r w:rsidR="00014F0A">
        <w:rPr>
          <w:rFonts w:asciiTheme="majorBidi" w:hAnsiTheme="majorBidi" w:cstheme="majorBidi"/>
          <w:sz w:val="24"/>
          <w:szCs w:val="24"/>
          <w:lang w:val="en-US"/>
        </w:rPr>
        <w:t>GFRs</w:t>
      </w:r>
      <w:r w:rsidRPr="006418C0">
        <w:rPr>
          <w:rFonts w:asciiTheme="majorBidi" w:hAnsiTheme="majorBidi" w:cstheme="majorBidi"/>
          <w:sz w:val="24"/>
          <w:szCs w:val="24"/>
          <w:lang w:val="en-US"/>
        </w:rPr>
        <w:t xml:space="preserve"> that account for this difference. Can I use </w:t>
      </w:r>
      <w:proofErr w:type="gramStart"/>
      <w:r w:rsidRPr="006418C0">
        <w:rPr>
          <w:rFonts w:asciiTheme="majorBidi" w:hAnsiTheme="majorBidi" w:cstheme="majorBidi"/>
          <w:sz w:val="24"/>
          <w:szCs w:val="24"/>
          <w:lang w:val="en-US"/>
        </w:rPr>
        <w:t>the Kitagawa</w:t>
      </w:r>
      <w:proofErr w:type="gramEnd"/>
      <w:r w:rsidRPr="006418C0">
        <w:rPr>
          <w:rFonts w:asciiTheme="majorBidi" w:hAnsiTheme="majorBidi" w:cstheme="majorBidi"/>
          <w:sz w:val="24"/>
          <w:szCs w:val="24"/>
          <w:lang w:val="en-US"/>
        </w:rPr>
        <w:t xml:space="preserve"> decomposition? If not, is there an alternative method I can use?</w:t>
      </w:r>
    </w:p>
    <w:p w14:paraId="4F2F0A87" w14:textId="77777777" w:rsidR="00C360BF" w:rsidRPr="00C360BF" w:rsidRDefault="00C360BF" w:rsidP="00C360BF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5B63D961" w14:textId="77777777" w:rsidR="006418C0" w:rsidRPr="006418C0" w:rsidRDefault="006418C0" w:rsidP="006418C0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</w:p>
    <w:p w14:paraId="2BC377C8" w14:textId="77777777" w:rsidR="006418C0" w:rsidRDefault="006418C0" w:rsidP="006418C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418C0">
        <w:rPr>
          <w:rFonts w:asciiTheme="majorBidi" w:hAnsiTheme="majorBidi" w:cstheme="majorBidi"/>
          <w:sz w:val="24"/>
          <w:szCs w:val="24"/>
          <w:lang w:val="en-US"/>
        </w:rPr>
        <w:t xml:space="preserve">How many compositional factors can the classic Kitagawa decomposition handle? </w:t>
      </w:r>
    </w:p>
    <w:p w14:paraId="17E1CBAD" w14:textId="77777777" w:rsidR="006418C0" w:rsidRPr="006418C0" w:rsidRDefault="006418C0" w:rsidP="006418C0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</w:p>
    <w:p w14:paraId="69205174" w14:textId="77777777" w:rsidR="006418C0" w:rsidRDefault="006418C0" w:rsidP="006418C0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</w:p>
    <w:p w14:paraId="3E250F20" w14:textId="77777777" w:rsidR="00C360BF" w:rsidRPr="006418C0" w:rsidRDefault="00C360BF" w:rsidP="006418C0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</w:p>
    <w:p w14:paraId="04D6F23A" w14:textId="77777777" w:rsidR="006418C0" w:rsidRPr="006418C0" w:rsidRDefault="006418C0" w:rsidP="006418C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418C0">
        <w:rPr>
          <w:rFonts w:asciiTheme="majorBidi" w:hAnsiTheme="majorBidi" w:cstheme="majorBidi"/>
          <w:sz w:val="24"/>
          <w:szCs w:val="24"/>
          <w:lang w:val="en-US"/>
        </w:rPr>
        <w:t>The figure below is the result of a (very real and very serious) Kitagawa decomposition, but I forgot to label the effects. Can you help (it doesn’t matter which is which)? How would you interpret the figure now?</w:t>
      </w:r>
    </w:p>
    <w:p w14:paraId="451741E2" w14:textId="77777777" w:rsidR="006418C0" w:rsidRPr="006418C0" w:rsidRDefault="006418C0" w:rsidP="006418C0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6418C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</w:p>
    <w:p w14:paraId="28475864" w14:textId="77777777" w:rsidR="006418C0" w:rsidRPr="006418C0" w:rsidRDefault="006418C0" w:rsidP="006418C0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</w:p>
    <w:p w14:paraId="5416AD46" w14:textId="77777777" w:rsidR="006418C0" w:rsidRPr="006418C0" w:rsidRDefault="006418C0" w:rsidP="006418C0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6418C0">
        <w:rPr>
          <w:rFonts w:asciiTheme="majorBidi" w:hAnsiTheme="majorBidi" w:cstheme="majorBidi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3CBE125" wp14:editId="6F893130">
                <wp:simplePos x="0" y="0"/>
                <wp:positionH relativeFrom="column">
                  <wp:posOffset>492272</wp:posOffset>
                </wp:positionH>
                <wp:positionV relativeFrom="paragraph">
                  <wp:posOffset>-75445</wp:posOffset>
                </wp:positionV>
                <wp:extent cx="182160" cy="185400"/>
                <wp:effectExtent l="57150" t="57150" r="0" b="43815"/>
                <wp:wrapNone/>
                <wp:docPr id="1382788087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82160" cy="18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5DE32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38.05pt;margin-top:-6.65pt;width:15.8pt;height:16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">
                <v:imagedata r:id="rId10" o:title=""/>
              </v:shape>
            </w:pict>
          </mc:Fallback>
        </mc:AlternateContent>
      </w:r>
    </w:p>
    <w:p w14:paraId="05023212" w14:textId="77777777" w:rsidR="006418C0" w:rsidRPr="006418C0" w:rsidRDefault="006418C0" w:rsidP="006418C0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6418C0">
        <w:rPr>
          <w:rFonts w:asciiTheme="majorBidi" w:hAnsiTheme="majorBidi" w:cstheme="majorBidi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D30FC3D" wp14:editId="5B49AF76">
                <wp:simplePos x="0" y="0"/>
                <wp:positionH relativeFrom="column">
                  <wp:posOffset>494792</wp:posOffset>
                </wp:positionH>
                <wp:positionV relativeFrom="paragraph">
                  <wp:posOffset>78800</wp:posOffset>
                </wp:positionV>
                <wp:extent cx="94320" cy="186480"/>
                <wp:effectExtent l="57150" t="57150" r="39370" b="42545"/>
                <wp:wrapNone/>
                <wp:docPr id="1653124080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9432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6FF6A1" id="Ink 22" o:spid="_x0000_s1026" type="#_x0000_t75" style="position:absolute;margin-left:38.25pt;margin-top:5.5pt;width:8.85pt;height:16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">
                <v:imagedata r:id="rId12" o:title=""/>
              </v:shape>
            </w:pict>
          </mc:Fallback>
        </mc:AlternateContent>
      </w:r>
      <w:r w:rsidRPr="006418C0">
        <w:rPr>
          <w:rFonts w:asciiTheme="majorBidi" w:hAnsiTheme="majorBidi" w:cstheme="majorBidi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4DD3316" wp14:editId="24FD9814">
                <wp:simplePos x="0" y="0"/>
                <wp:positionH relativeFrom="column">
                  <wp:posOffset>930392</wp:posOffset>
                </wp:positionH>
                <wp:positionV relativeFrom="paragraph">
                  <wp:posOffset>-101200</wp:posOffset>
                </wp:positionV>
                <wp:extent cx="646560" cy="278280"/>
                <wp:effectExtent l="57150" t="57150" r="20320" b="45720"/>
                <wp:wrapNone/>
                <wp:docPr id="908705025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46560" cy="27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B489E" id="Ink 20" o:spid="_x0000_s1026" type="#_x0000_t75" style="position:absolute;margin-left:72.55pt;margin-top:-8.65pt;width:52.3pt;height:23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">
                <v:imagedata r:id="rId14" o:title=""/>
              </v:shape>
            </w:pict>
          </mc:Fallback>
        </mc:AlternateContent>
      </w:r>
      <w:r w:rsidRPr="006418C0">
        <w:rPr>
          <w:rFonts w:asciiTheme="majorBidi" w:hAnsiTheme="majorBidi" w:cstheme="majorBidi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FBFFCE0" wp14:editId="7354ED65">
                <wp:simplePos x="0" y="0"/>
                <wp:positionH relativeFrom="column">
                  <wp:posOffset>923192</wp:posOffset>
                </wp:positionH>
                <wp:positionV relativeFrom="paragraph">
                  <wp:posOffset>-141160</wp:posOffset>
                </wp:positionV>
                <wp:extent cx="716400" cy="325080"/>
                <wp:effectExtent l="57150" t="57150" r="45720" b="56515"/>
                <wp:wrapNone/>
                <wp:docPr id="99044781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16400" cy="32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E45B8" id="Ink 11" o:spid="_x0000_s1026" type="#_x0000_t75" style="position:absolute;margin-left:1in;margin-top:-11.8pt;width:57.8pt;height:2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">
                <v:imagedata r:id="rId16" o:title=""/>
              </v:shape>
            </w:pict>
          </mc:Fallback>
        </mc:AlternateContent>
      </w:r>
    </w:p>
    <w:p w14:paraId="404795A2" w14:textId="77777777" w:rsidR="006418C0" w:rsidRPr="006418C0" w:rsidRDefault="006418C0" w:rsidP="006418C0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6418C0">
        <w:rPr>
          <w:rFonts w:asciiTheme="majorBidi" w:hAnsiTheme="majorBidi" w:cstheme="majorBidi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C243B99" wp14:editId="350F1275">
                <wp:simplePos x="0" y="0"/>
                <wp:positionH relativeFrom="column">
                  <wp:posOffset>715112</wp:posOffset>
                </wp:positionH>
                <wp:positionV relativeFrom="paragraph">
                  <wp:posOffset>-7435</wp:posOffset>
                </wp:positionV>
                <wp:extent cx="1475640" cy="29160"/>
                <wp:effectExtent l="57150" t="57150" r="48895" b="47625"/>
                <wp:wrapNone/>
                <wp:docPr id="171549050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47564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A9188" id="Ink 3" o:spid="_x0000_s1026" type="#_x0000_t75" style="position:absolute;margin-left:55.6pt;margin-top:-1.3pt;width:117.65pt;height: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">
                <v:imagedata r:id="rId18" o:title=""/>
              </v:shape>
            </w:pict>
          </mc:Fallback>
        </mc:AlternateContent>
      </w:r>
    </w:p>
    <w:p w14:paraId="1544516E" w14:textId="77777777" w:rsidR="006418C0" w:rsidRPr="006418C0" w:rsidRDefault="006418C0" w:rsidP="006418C0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6418C0">
        <w:rPr>
          <w:rFonts w:asciiTheme="majorBidi" w:hAnsiTheme="majorBidi" w:cstheme="majorBidi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E43DCFC" wp14:editId="2C817827">
                <wp:simplePos x="0" y="0"/>
                <wp:positionH relativeFrom="column">
                  <wp:posOffset>567152</wp:posOffset>
                </wp:positionH>
                <wp:positionV relativeFrom="paragraph">
                  <wp:posOffset>46370</wp:posOffset>
                </wp:positionV>
                <wp:extent cx="147240" cy="191520"/>
                <wp:effectExtent l="57150" t="57150" r="43815" b="56515"/>
                <wp:wrapNone/>
                <wp:docPr id="371596558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4724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FBB92" id="Ink 25" o:spid="_x0000_s1026" type="#_x0000_t75" style="position:absolute;margin-left:43.95pt;margin-top:2.95pt;width:13.05pt;height:16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">
                <v:imagedata r:id="rId20" o:title=""/>
              </v:shape>
            </w:pict>
          </mc:Fallback>
        </mc:AlternateContent>
      </w:r>
      <w:r w:rsidRPr="006418C0">
        <w:rPr>
          <w:rFonts w:asciiTheme="majorBidi" w:hAnsiTheme="majorBidi" w:cstheme="majorBidi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DEB4A61" wp14:editId="46915FC0">
                <wp:simplePos x="0" y="0"/>
                <wp:positionH relativeFrom="column">
                  <wp:posOffset>408032</wp:posOffset>
                </wp:positionH>
                <wp:positionV relativeFrom="paragraph">
                  <wp:posOffset>160850</wp:posOffset>
                </wp:positionV>
                <wp:extent cx="73800" cy="360"/>
                <wp:effectExtent l="57150" t="57150" r="40640" b="57150"/>
                <wp:wrapNone/>
                <wp:docPr id="134566268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73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8D979" id="Ink 24" o:spid="_x0000_s1026" type="#_x0000_t75" style="position:absolute;margin-left:31.45pt;margin-top:11.95pt;width:7.2pt;height:1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">
                <v:imagedata r:id="rId22" o:title=""/>
              </v:shape>
            </w:pict>
          </mc:Fallback>
        </mc:AlternateContent>
      </w:r>
      <w:r w:rsidRPr="006418C0">
        <w:rPr>
          <w:rFonts w:asciiTheme="majorBidi" w:hAnsiTheme="majorBidi" w:cstheme="majorBidi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21333F9" wp14:editId="45BDAE86">
                <wp:simplePos x="0" y="0"/>
                <wp:positionH relativeFrom="column">
                  <wp:posOffset>929005</wp:posOffset>
                </wp:positionH>
                <wp:positionV relativeFrom="paragraph">
                  <wp:posOffset>-128270</wp:posOffset>
                </wp:positionV>
                <wp:extent cx="46355" cy="631190"/>
                <wp:effectExtent l="57150" t="57150" r="48895" b="54610"/>
                <wp:wrapNone/>
                <wp:docPr id="505067313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6355" cy="6311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DD343" id="Ink 15" o:spid="_x0000_s1026" type="#_x0000_t75" style="position:absolute;margin-left:72.45pt;margin-top:-10.8pt;width:5.05pt;height:51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">
                <v:imagedata r:id="rId24" o:title=""/>
              </v:shape>
            </w:pict>
          </mc:Fallback>
        </mc:AlternateContent>
      </w:r>
    </w:p>
    <w:p w14:paraId="78F499D0" w14:textId="77777777" w:rsidR="006418C0" w:rsidRPr="006418C0" w:rsidRDefault="006418C0" w:rsidP="006418C0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6418C0">
        <w:rPr>
          <w:rFonts w:asciiTheme="majorBidi" w:hAnsiTheme="majorBidi" w:cstheme="majorBidi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8DD2712" wp14:editId="77308F97">
                <wp:simplePos x="0" y="0"/>
                <wp:positionH relativeFrom="column">
                  <wp:posOffset>1585232</wp:posOffset>
                </wp:positionH>
                <wp:positionV relativeFrom="paragraph">
                  <wp:posOffset>-324265</wp:posOffset>
                </wp:positionV>
                <wp:extent cx="27360" cy="670680"/>
                <wp:effectExtent l="57150" t="57150" r="48895" b="53340"/>
                <wp:wrapNone/>
                <wp:docPr id="139990038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7360" cy="67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0DD1F" id="Ink 18" o:spid="_x0000_s1026" type="#_x0000_t75" style="position:absolute;margin-left:124.1pt;margin-top:-26.25pt;width:3.55pt;height:54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">
                <v:imagedata r:id="rId26" o:title=""/>
              </v:shape>
            </w:pict>
          </mc:Fallback>
        </mc:AlternateContent>
      </w:r>
    </w:p>
    <w:p w14:paraId="5ABDAAE2" w14:textId="77777777" w:rsidR="006418C0" w:rsidRPr="006418C0" w:rsidRDefault="006418C0" w:rsidP="006418C0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6418C0">
        <w:rPr>
          <w:rFonts w:asciiTheme="majorBidi" w:hAnsiTheme="majorBidi" w:cstheme="majorBidi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D017A96" wp14:editId="5CC8812A">
                <wp:simplePos x="0" y="0"/>
                <wp:positionH relativeFrom="column">
                  <wp:posOffset>557432</wp:posOffset>
                </wp:positionH>
                <wp:positionV relativeFrom="paragraph">
                  <wp:posOffset>43460</wp:posOffset>
                </wp:positionV>
                <wp:extent cx="190440" cy="210960"/>
                <wp:effectExtent l="57150" t="57150" r="19685" b="55880"/>
                <wp:wrapNone/>
                <wp:docPr id="1436675952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9044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B32C8" id="Ink 27" o:spid="_x0000_s1026" type="#_x0000_t75" style="position:absolute;margin-left:43.2pt;margin-top:2.7pt;width:16.45pt;height:1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">
                <v:imagedata r:id="rId28" o:title=""/>
              </v:shape>
            </w:pict>
          </mc:Fallback>
        </mc:AlternateContent>
      </w:r>
      <w:r w:rsidRPr="006418C0">
        <w:rPr>
          <w:rFonts w:asciiTheme="majorBidi" w:hAnsiTheme="majorBidi" w:cstheme="majorBidi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3101CB3" wp14:editId="6C29BCD7">
                <wp:simplePos x="0" y="0"/>
                <wp:positionH relativeFrom="column">
                  <wp:posOffset>969272</wp:posOffset>
                </wp:positionH>
                <wp:positionV relativeFrom="paragraph">
                  <wp:posOffset>155420</wp:posOffset>
                </wp:positionV>
                <wp:extent cx="608040" cy="17280"/>
                <wp:effectExtent l="57150" t="57150" r="40005" b="40005"/>
                <wp:wrapNone/>
                <wp:docPr id="148362481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0804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66F33" id="Ink 17" o:spid="_x0000_s1026" type="#_x0000_t75" style="position:absolute;margin-left:75.6pt;margin-top:11.55pt;width:49.3pt;height: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">
                <v:imagedata r:id="rId30" o:title=""/>
              </v:shape>
            </w:pict>
          </mc:Fallback>
        </mc:AlternateContent>
      </w:r>
    </w:p>
    <w:p w14:paraId="395196B7" w14:textId="77777777" w:rsidR="006418C0" w:rsidRPr="006418C0" w:rsidRDefault="006418C0" w:rsidP="006418C0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6418C0">
        <w:rPr>
          <w:rFonts w:asciiTheme="majorBidi" w:hAnsiTheme="majorBidi" w:cstheme="majorBidi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83E7EB1" wp14:editId="308F0612">
                <wp:simplePos x="0" y="0"/>
                <wp:positionH relativeFrom="column">
                  <wp:posOffset>385352</wp:posOffset>
                </wp:positionH>
                <wp:positionV relativeFrom="paragraph">
                  <wp:posOffset>16625</wp:posOffset>
                </wp:positionV>
                <wp:extent cx="86400" cy="6480"/>
                <wp:effectExtent l="57150" t="57150" r="46990" b="50800"/>
                <wp:wrapNone/>
                <wp:docPr id="1751800402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8640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A7A20" id="Ink 26" o:spid="_x0000_s1026" type="#_x0000_t75" style="position:absolute;margin-left:29.65pt;margin-top:.6pt;width:8.2pt;height:1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">
                <v:imagedata r:id="rId32" o:title=""/>
              </v:shape>
            </w:pict>
          </mc:Fallback>
        </mc:AlternateContent>
      </w:r>
    </w:p>
    <w:p w14:paraId="0A0FB291" w14:textId="77777777" w:rsidR="006418C0" w:rsidRDefault="006418C0" w:rsidP="006418C0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</w:p>
    <w:p w14:paraId="647C9E11" w14:textId="77777777" w:rsidR="00C360BF" w:rsidRDefault="00C360BF" w:rsidP="006418C0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</w:p>
    <w:p w14:paraId="06522D10" w14:textId="77777777" w:rsidR="00C360BF" w:rsidRDefault="00C360BF" w:rsidP="006418C0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</w:p>
    <w:p w14:paraId="60A102B8" w14:textId="77777777" w:rsidR="00C360BF" w:rsidRDefault="00C360BF" w:rsidP="006418C0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</w:p>
    <w:p w14:paraId="36271DB3" w14:textId="77777777" w:rsidR="00C360BF" w:rsidRDefault="00C360BF" w:rsidP="006418C0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</w:p>
    <w:p w14:paraId="0DD06EAE" w14:textId="77777777" w:rsidR="006418C0" w:rsidRPr="006418C0" w:rsidRDefault="006418C0" w:rsidP="006418C0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</w:p>
    <w:p w14:paraId="037DD4A2" w14:textId="4CCA42BD" w:rsidR="006418C0" w:rsidRDefault="006418C0" w:rsidP="006418C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73AD7">
        <w:rPr>
          <w:rFonts w:asciiTheme="majorBidi" w:hAnsiTheme="majorBidi" w:cstheme="majorBidi"/>
          <w:sz w:val="24"/>
          <w:szCs w:val="24"/>
          <w:lang w:val="en-US"/>
        </w:rPr>
        <w:t xml:space="preserve">I want to understand why </w:t>
      </w:r>
      <w:r w:rsidR="00014F0A" w:rsidRPr="00873AD7">
        <w:rPr>
          <w:rFonts w:asciiTheme="majorBidi" w:hAnsiTheme="majorBidi" w:cstheme="majorBidi"/>
          <w:sz w:val="24"/>
          <w:szCs w:val="24"/>
          <w:lang w:val="en-US"/>
        </w:rPr>
        <w:t>life</w:t>
      </w:r>
      <w:r w:rsidR="003E7410" w:rsidRPr="00873AD7">
        <w:rPr>
          <w:rFonts w:asciiTheme="majorBidi" w:hAnsiTheme="majorBidi" w:cstheme="majorBidi"/>
          <w:sz w:val="24"/>
          <w:szCs w:val="24"/>
          <w:lang w:val="en-US"/>
        </w:rPr>
        <w:t xml:space="preserve">span variation </w:t>
      </w:r>
      <w:r w:rsidRPr="00873AD7">
        <w:rPr>
          <w:rFonts w:asciiTheme="majorBidi" w:hAnsiTheme="majorBidi" w:cstheme="majorBidi"/>
          <w:sz w:val="24"/>
          <w:szCs w:val="24"/>
          <w:lang w:val="en-US"/>
        </w:rPr>
        <w:t xml:space="preserve">is </w:t>
      </w:r>
      <w:r w:rsidR="003E7410" w:rsidRPr="00873AD7">
        <w:rPr>
          <w:rFonts w:asciiTheme="majorBidi" w:hAnsiTheme="majorBidi" w:cstheme="majorBidi"/>
          <w:sz w:val="24"/>
          <w:szCs w:val="24"/>
          <w:lang w:val="en-US"/>
        </w:rPr>
        <w:t>higher</w:t>
      </w:r>
      <w:r w:rsidRPr="00873AD7">
        <w:rPr>
          <w:rFonts w:asciiTheme="majorBidi" w:hAnsiTheme="majorBidi" w:cstheme="majorBidi"/>
          <w:sz w:val="24"/>
          <w:szCs w:val="24"/>
          <w:lang w:val="en-US"/>
        </w:rPr>
        <w:t xml:space="preserve"> in Afghanistan compared to Taiwan. Can I use </w:t>
      </w:r>
      <w:proofErr w:type="gramStart"/>
      <w:r w:rsidRPr="00873AD7">
        <w:rPr>
          <w:rFonts w:asciiTheme="majorBidi" w:hAnsiTheme="majorBidi" w:cstheme="majorBidi"/>
          <w:sz w:val="24"/>
          <w:szCs w:val="24"/>
          <w:lang w:val="en-US"/>
        </w:rPr>
        <w:t>the Kitagawa</w:t>
      </w:r>
      <w:proofErr w:type="gramEnd"/>
      <w:r w:rsidRPr="00873AD7">
        <w:rPr>
          <w:rFonts w:asciiTheme="majorBidi" w:hAnsiTheme="majorBidi" w:cstheme="majorBidi"/>
          <w:sz w:val="24"/>
          <w:szCs w:val="24"/>
          <w:lang w:val="en-US"/>
        </w:rPr>
        <w:t xml:space="preserve"> decomposition?</w:t>
      </w:r>
    </w:p>
    <w:p w14:paraId="7446CA16" w14:textId="77777777" w:rsidR="00873AD7" w:rsidRPr="00873AD7" w:rsidRDefault="00873AD7" w:rsidP="00873AD7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</w:p>
    <w:p w14:paraId="64DC7035" w14:textId="77777777" w:rsidR="00C360BF" w:rsidRDefault="00C360BF" w:rsidP="006418C0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</w:p>
    <w:p w14:paraId="07F9F418" w14:textId="77777777" w:rsidR="00C360BF" w:rsidRDefault="00C360BF" w:rsidP="006418C0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</w:p>
    <w:p w14:paraId="314B1B41" w14:textId="77777777" w:rsidR="00C360BF" w:rsidRPr="006418C0" w:rsidRDefault="00C360BF" w:rsidP="006418C0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</w:p>
    <w:p w14:paraId="73218DC8" w14:textId="027B450E" w:rsidR="00EB04A5" w:rsidRPr="00A146BC" w:rsidRDefault="006418C0" w:rsidP="00A146B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GB"/>
        </w:rPr>
      </w:pPr>
      <w:r w:rsidRPr="00A146BC">
        <w:rPr>
          <w:rFonts w:asciiTheme="majorBidi" w:hAnsiTheme="majorBidi" w:cstheme="majorBidi"/>
          <w:sz w:val="24"/>
          <w:szCs w:val="24"/>
          <w:lang w:val="en-US"/>
        </w:rPr>
        <w:t xml:space="preserve">I am interested in how much money people spend in restaurants. I want to understand why the amount spent per 1000 inhabitants is different in the XVI arrondissement as opposed to Seine-Saint Denis. Can I use </w:t>
      </w:r>
      <w:proofErr w:type="gramStart"/>
      <w:r w:rsidRPr="00A146BC">
        <w:rPr>
          <w:rFonts w:asciiTheme="majorBidi" w:hAnsiTheme="majorBidi" w:cstheme="majorBidi"/>
          <w:sz w:val="24"/>
          <w:szCs w:val="24"/>
          <w:lang w:val="en-US"/>
        </w:rPr>
        <w:t>the Kitagawa</w:t>
      </w:r>
      <w:proofErr w:type="gramEnd"/>
      <w:r w:rsidRPr="00A146BC">
        <w:rPr>
          <w:rFonts w:asciiTheme="majorBidi" w:hAnsiTheme="majorBidi" w:cstheme="majorBidi"/>
          <w:sz w:val="24"/>
          <w:szCs w:val="24"/>
          <w:lang w:val="en-US"/>
        </w:rPr>
        <w:t xml:space="preserve"> decomposition? If not, is there an alternative method I can use?</w:t>
      </w:r>
    </w:p>
    <w:sectPr w:rsidR="00EB04A5" w:rsidRPr="00A146B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E1EA3" w14:textId="77777777" w:rsidR="0032429A" w:rsidRDefault="0032429A" w:rsidP="00115E35">
      <w:pPr>
        <w:spacing w:after="0" w:line="240" w:lineRule="auto"/>
      </w:pPr>
      <w:r>
        <w:separator/>
      </w:r>
    </w:p>
  </w:endnote>
  <w:endnote w:type="continuationSeparator" w:id="0">
    <w:p w14:paraId="6DDC6E4A" w14:textId="77777777" w:rsidR="0032429A" w:rsidRDefault="0032429A" w:rsidP="00115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D0170" w14:textId="77777777" w:rsidR="0032429A" w:rsidRDefault="0032429A" w:rsidP="00115E35">
      <w:pPr>
        <w:spacing w:after="0" w:line="240" w:lineRule="auto"/>
      </w:pPr>
      <w:r>
        <w:separator/>
      </w:r>
    </w:p>
  </w:footnote>
  <w:footnote w:type="continuationSeparator" w:id="0">
    <w:p w14:paraId="17747CF7" w14:textId="77777777" w:rsidR="0032429A" w:rsidRDefault="0032429A" w:rsidP="00115E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426B1"/>
    <w:multiLevelType w:val="hybridMultilevel"/>
    <w:tmpl w:val="1B30824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7990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C0"/>
    <w:rsid w:val="00014F0A"/>
    <w:rsid w:val="00033327"/>
    <w:rsid w:val="0003435D"/>
    <w:rsid w:val="0003486B"/>
    <w:rsid w:val="000C48CF"/>
    <w:rsid w:val="00115E35"/>
    <w:rsid w:val="00146263"/>
    <w:rsid w:val="001502F1"/>
    <w:rsid w:val="00174AE2"/>
    <w:rsid w:val="00237ADC"/>
    <w:rsid w:val="002A1263"/>
    <w:rsid w:val="002C064C"/>
    <w:rsid w:val="0032429A"/>
    <w:rsid w:val="00372FD5"/>
    <w:rsid w:val="003C3083"/>
    <w:rsid w:val="003E7410"/>
    <w:rsid w:val="006418C0"/>
    <w:rsid w:val="00691EDE"/>
    <w:rsid w:val="006D56F4"/>
    <w:rsid w:val="00807DED"/>
    <w:rsid w:val="00873AD7"/>
    <w:rsid w:val="00931E05"/>
    <w:rsid w:val="00A146BC"/>
    <w:rsid w:val="00A72CF2"/>
    <w:rsid w:val="00BA13C9"/>
    <w:rsid w:val="00BE32A1"/>
    <w:rsid w:val="00C360BF"/>
    <w:rsid w:val="00CB61B3"/>
    <w:rsid w:val="00E87314"/>
    <w:rsid w:val="00EB04A5"/>
    <w:rsid w:val="00EE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C3681"/>
  <w15:chartTrackingRefBased/>
  <w15:docId w15:val="{923B5FB2-F171-462A-A0D7-C960CA61E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CD7"/>
  </w:style>
  <w:style w:type="paragraph" w:styleId="Heading1">
    <w:name w:val="heading 1"/>
    <w:basedOn w:val="Normal"/>
    <w:next w:val="Normal"/>
    <w:link w:val="Heading1Char"/>
    <w:uiPriority w:val="9"/>
    <w:qFormat/>
    <w:rsid w:val="00EE1C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C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5E3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E35"/>
  </w:style>
  <w:style w:type="paragraph" w:styleId="Footer">
    <w:name w:val="footer"/>
    <w:basedOn w:val="Normal"/>
    <w:link w:val="FooterChar"/>
    <w:uiPriority w:val="99"/>
    <w:unhideWhenUsed/>
    <w:rsid w:val="00115E3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E35"/>
  </w:style>
  <w:style w:type="character" w:customStyle="1" w:styleId="Heading1Char">
    <w:name w:val="Heading 1 Char"/>
    <w:basedOn w:val="DefaultParagraphFont"/>
    <w:link w:val="Heading1"/>
    <w:uiPriority w:val="9"/>
    <w:rsid w:val="00EE1CD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CD7"/>
    <w:rPr>
      <w:rFonts w:asciiTheme="majorHAnsi" w:eastAsiaTheme="majorEastAsia" w:hAnsiTheme="majorHAnsi" w:cstheme="majorBidi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CD7"/>
    <w:pPr>
      <w:numPr>
        <w:ilvl w:val="1"/>
      </w:numPr>
    </w:pPr>
    <w:rPr>
      <w:rFonts w:eastAsiaTheme="minorEastAsi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E1CD7"/>
    <w:rPr>
      <w:rFonts w:eastAsiaTheme="minorEastAsia"/>
      <w:spacing w:val="15"/>
    </w:rPr>
  </w:style>
  <w:style w:type="character" w:styleId="SubtleEmphasis">
    <w:name w:val="Subtle Emphasis"/>
    <w:basedOn w:val="DefaultParagraphFont"/>
    <w:uiPriority w:val="19"/>
    <w:qFormat/>
    <w:rsid w:val="00EE1CD7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EE1CD7"/>
    <w:rPr>
      <w:i/>
      <w:iCs/>
      <w:color w:val="auto"/>
    </w:rPr>
  </w:style>
  <w:style w:type="character" w:styleId="Emphasis">
    <w:name w:val="Emphasis"/>
    <w:basedOn w:val="DefaultParagraphFont"/>
    <w:uiPriority w:val="20"/>
    <w:qFormat/>
    <w:rsid w:val="00EE1CD7"/>
    <w:rPr>
      <w:i/>
      <w:iCs/>
    </w:rPr>
  </w:style>
  <w:style w:type="character" w:styleId="Strong">
    <w:name w:val="Strong"/>
    <w:basedOn w:val="DefaultParagraphFont"/>
    <w:uiPriority w:val="22"/>
    <w:qFormat/>
    <w:rsid w:val="00EE1CD7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EE1CD7"/>
    <w:pPr>
      <w:spacing w:before="20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E1CD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CD7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CD7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EE1CD7"/>
    <w:rPr>
      <w:smallCaps/>
      <w:color w:val="auto"/>
    </w:rPr>
  </w:style>
  <w:style w:type="character" w:styleId="IntenseReference">
    <w:name w:val="Intense Reference"/>
    <w:basedOn w:val="DefaultParagraphFont"/>
    <w:uiPriority w:val="32"/>
    <w:qFormat/>
    <w:rsid w:val="00EE1CD7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EE1CD7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EE1C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customXml" Target="ink/ink7.xml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customXml" Target="ink/ink1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ink/ink2.xml"/><Relationship Id="rId24" Type="http://schemas.openxmlformats.org/officeDocument/2006/relationships/image" Target="media/image8.png"/><Relationship Id="rId32" Type="http://schemas.openxmlformats.org/officeDocument/2006/relationships/image" Target="media/image12.png"/><Relationship Id="rId5" Type="http://schemas.openxmlformats.org/officeDocument/2006/relationships/settings" Target="settings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image" Target="media/image10.png"/><Relationship Id="rId10" Type="http://schemas.openxmlformats.org/officeDocument/2006/relationships/image" Target="media/image1.png"/><Relationship Id="rId19" Type="http://schemas.openxmlformats.org/officeDocument/2006/relationships/customXml" Target="ink/ink6.xml"/><Relationship Id="rId31" Type="http://schemas.openxmlformats.org/officeDocument/2006/relationships/customXml" Target="ink/ink12.xml"/><Relationship Id="rId4" Type="http://schemas.openxmlformats.org/officeDocument/2006/relationships/styles" Target="styles.xml"/><Relationship Id="rId9" Type="http://schemas.openxmlformats.org/officeDocument/2006/relationships/customXml" Target="ink/ink1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customXml" Target="ink/ink10.xml"/><Relationship Id="rId30" Type="http://schemas.openxmlformats.org/officeDocument/2006/relationships/image" Target="media/image11.png"/><Relationship Id="rId8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vi\AppData\Local\Temp\1\Templafy\WordVsto\mx404jav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1T09:37:24.3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40 237 24575,'1'-4'0,"-1"1"0,1-1 0,0 1 0,0 0 0,0-1 0,0 1 0,0 0 0,1 0 0,0 0 0,-1 0 0,1 0 0,0 0 0,1 0 0,-1 1 0,3-3 0,7-7 0,26-19 0,-19 16 0,-4 2 0,0 0 0,-1-1 0,-1-1 0,0 0 0,20-33 0,-33 47 0,0 1 0,0-1 0,1 1 0,-1-1 0,0 1 0,0 0 0,0-1 0,1 1 0,-1 0 0,0-1 0,0 1 0,1 0 0,-1-1 0,0 1 0,0 0 0,1-1 0,-1 1 0,0 0 0,1 0 0,-1 0 0,1-1 0,-1 1 0,0 0 0,1 0 0,-1 0 0,1 0 0,-1 0 0,0-1 0,1 1 0,5 10 0,-2 1 0,1 0 0,0 1 0,-1 0 0,-1 0 0,1 0 0,-2 0 0,0 1 0,1 15 0,-4 94 0,-1-52 0,3-21 0,-3 55 0,2-102 0,0 0 0,-1 0 0,1-1 0,-1 1 0,0 0 0,0-1 0,1 1 0,-1 0 0,0-1 0,0 1 0,0-1 0,-1 0 0,1 1 0,0-1 0,-1 0 0,1 0 0,0 0 0,-1 0 0,1 0 0,-1 0 0,0 0 0,1 0 0,-1-1 0,0 1 0,1 0 0,-1-1 0,0 0 0,0 1 0,1-1 0,-4 0 0,-8 1 0,0 0 0,0-1 0,-16-2 0,10 0 0,-134 1 0,174 0 0,35-6 0,-34 3 0,33-1 0,16 6 0,51-2 0,-69-7 0,-34 5 0,36-2 0,-38 5-1365,-3 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1T09:37:17.4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1 131 24575,'-1'66'0,"3"73"0,-1-133 0,0 0 0,0-1 0,0 1 0,1-1 0,0 1 0,0-1 0,1 0 0,4 9 0,31 37 0,-20-28 0,-16-19 0,1-1 0,0 1 0,-1-1 0,1 1 0,1-1 0,-1 0 0,0 0 0,1 0 0,-1-1 0,1 1 0,0-1 0,0 0 0,0 0 0,0 0 0,0-1 0,1 1 0,-1-1 0,0 0 0,1 0 0,-1-1 0,1 1 0,-1-1 0,1 0 0,-1 0 0,1-1 0,-1 1 0,1-1 0,-1 0 0,0 0 0,6-2 0,-7 2 0,-1 0 0,1 0 0,0 0 0,0-1 0,0 1 0,-1-1 0,1 1 0,0-1 0,-1 0 0,0 0 0,1 0 0,-1 0 0,0-1 0,0 1 0,0 0 0,0-1 0,-1 0 0,1 1 0,-1-1 0,1 0 0,0-5 0,1-2 0,-2 0 0,1 0 0,-1 0 0,-1 0 0,-1-14 0,1-48 0,-2-50 0,1 115 0,-1 0 0,1 0 0,-1 0 0,0 0 0,-1 1 0,0-1 0,-6-10 0,-33-43 0,23 34 0,16 22 0,0 0 0,-1 1 0,0-1 0,1 1 0,-1-1 0,0 1 0,-1 1 0,1-1 0,-8-3 0,11 5 0,-1 0 0,0 0 0,0 0 0,0 1 0,0-1 0,0 1 0,0-1 0,0 1 0,0 0 0,0 0 0,0 0 0,0 0 0,0 0 0,0 0 0,0 0 0,0 1 0,0-1 0,0 1 0,1-1 0,-1 1 0,0 0 0,0 0 0,0 0 0,1 0 0,-1 0 0,-3 2 0,-1 6-114,-1 0 1,1 1-1,1-1 0,0 1 0,0 0 1,1 1-1,0-1 0,0 1 0,1 0 1,1 0-1,-2 19 0,2-14-6712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1T09:37:05.4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77 148 24575,'3'0'0,"0"0"0,0 0 0,-1 0 0,1-1 0,0 1 0,-1-1 0,1 0 0,-1 0 0,1 0 0,-1 0 0,1 0 0,-1 0 0,0-1 0,4-2 0,-2 2 0,19-14 0,36-31 0,-51 41 0,31-38 0,-39 44 0,0 0 0,0 0 0,1 0 0,-1-1 0,0 1 0,1 0 0,-1 0 0,0 0 0,0 0 0,1-1 0,-1 1 0,0 0 0,1 0 0,-1 0 0,0 0 0,1 0 0,-1 0 0,0 0 0,1 0 0,-1 0 0,1 0 0,-1 0 0,0 0 0,1 0 0,-1 0 0,0 0 0,0 1 0,1-1 0,-1 0 0,0 0 0,1 0 0,-1 0 0,0 1 0,1-1 0,5 13 0,-3 17 0,-4-24 0,0 1 0,0-1 0,0 1 0,-1-1 0,1 0 0,-1 0 0,-1 0 0,-6 11 0,0-2 0,-22 26 0,19-26 0,-19 28 0,17-7 0,13-32 0,0 0 0,0 0 0,-1 0 0,1 0 0,-1 0 0,0 0 0,0 0 0,0-1 0,-1 1 0,1-1 0,-1 0 0,0 1 0,-6 3 0,-4 5 0,9-7 0,12-7 0,16-11 0,0-2 0,-1 0 0,26-23 0,-29 21 0,2 1 0,0 1 0,46-24 0,-56 33 0,0 0 0,0-2 0,15-11 0,13-9 0,-31 23 0,1 1 0,0 0 0,12-4 0,-43 30 0,-68 47 0,59-49 0,1 2 0,-45 45 0,27-18 0,26-29 0,2 0 0,0 1 0,2 1 0,-20 32 0,23-29 0,-40 77 0,36-73 0,14-24 0,1-1 0,0 1 0,0-1 0,1 1 0,-1 0 0,1 0 0,0 0 0,0 0 0,1 0 0,-2 8 0,3-13 0,0 1 0,0-1 0,0 0 0,0 0 0,0 0 0,0 0 0,0 1 0,0-1 0,0 0 0,0 0 0,0 0 0,1 0 0,-1 1 0,0-1 0,0 0 0,0 0 0,0 0 0,0 0 0,0 1 0,0-1 0,1 0 0,-1 0 0,0 0 0,0 0 0,0 0 0,0 0 0,0 0 0,1 0 0,-1 1 0,0-1 0,0 0 0,0 0 0,0 0 0,1 0 0,-1 0 0,0 0 0,0 0 0,0 0 0,1 0 0,-1 0 0,0 0 0,12-4 0,9-11 0,14-16 0,35-41 0,-4 3 0,-14 17 0,-20 19 0,1 2 0,56-41 0,-74 61 0,164-121 0,-124 89 0,-34 28 0,35-33 0,-56 47 0,1 0 0,-1 1 0,1-1 0,0 0 0,0 0 0,-1 1 0,1-1 0,0 0 0,0 1 0,0-1 0,0 1 0,0-1 0,-1 1 0,1 0 0,0-1 0,2 1 0,-3 0 0,0 0 0,0 1 0,1-1 0,-1 0 0,0 0 0,0 1 0,0-1 0,0 0 0,1 1 0,-1-1 0,0 1 0,0-1 0,0 0 0,0 1 0,0-1 0,0 0 0,0 1 0,0-1 0,0 0 0,0 1 0,0-1 0,0 1 0,0-1 0,0 0 0,0 1 0,0-1 0,-1 1 0,0 4 0,-1 1 0,0-1 0,0 0 0,-5 9 0,-26 33 0,-1-2 0,-50 49 0,-31 38 0,62-64 0,-82 83 0,124-139 0,0 0 0,1 1 0,1 0 0,-11 20 0,16-27 0,-1 1 0,0-1 0,-1 0 0,1 0 0,-9 6 0,63-60 0,0 5 0,53-61 0,-56 57 0,62-50 0,-40 37 0,-20 21 0,-28 23 0,36-35 0,-36 31 0,0 1 0,1 2 0,1 0 0,1 1 0,0 1 0,28-13 0,-39 22 0,-4 2 0,-1 0 0,1 0 0,0 1 0,14-4 0,-21 7 0,-1-1 0,0 1 0,0 0 0,1 0 0,-1 0 0,0 0 0,0 0 0,1 0 0,-1 0 0,0 0 0,0 0 0,1 0 0,-1 0 0,0 0 0,1 0 0,-1 0 0,0 0 0,0 0 0,1 0 0,-1 1 0,0-1 0,0 0 0,0 0 0,1 0 0,-1 0 0,0 0 0,0 1 0,0-1 0,1 0 0,-1 0 0,0 0 0,0 1 0,0-1 0,1 0 0,-4 10 0,-13 11 0,16-21 0,-103 133 0,51-63 0,20-23 0,1 1 0,-33 75 0,50-96 0,-5-1 0,16-24 0,1 1 0,-1 0 0,1 0 0,0 0 0,0 0 0,0 0 0,0 0 0,-2 7 0,32-36 0,179-218 0,-185 219 0,2 2 0,48-38 0,-56 48 0,5-3 0,35-19 0,-38 25 0,-1 0 0,-1-1 0,1-1 0,13-14 0,-23 20 0,0 1 0,0 0 0,0 0 0,1 1 0,8-5 0,18-9 0,-25 11 0,-1 0 0,0 0 0,10-12 0,6-6 0,-13 18 0,-9 12 0,-10 18 0,-5-3 0,-1-2 0,-1 0 0,-1 0 0,0-1 0,-34 26 0,5-3 0,-12 16 0,2 2 0,-74 104 0,118-146 0,2-5 0,1 0 0,0 1 0,1 0 0,0 0 0,1 1 0,0 0 0,-6 23 0,-3 12 0,11-36 0,0 0 0,1 0 0,0 0 0,-1 21 0,6-29 0,5-9 0,8-12 0,-12 13 0,109-127 0,181-163 0,-260 267 0,45-28 0,-46 35 0,-2-2 0,29-26 0,-32 28 0,-23 18 0,0 0 0,-1 0 0,0 0 0,1-1 0,-1 1 0,0-1 0,0 0 0,0 0 0,-1 0 0,5-7 0,-2 1 0,1-1 0,0 1 0,12-13 0,-16 19 0,0 1 0,0 0 0,0-1 0,1 1 0,-1 0 0,1 0 0,-1 0 0,1 1 0,0-1 0,0 0 0,-1 1 0,1 0 0,0 0 0,0 0 0,1 0 0,3 0 0,-6 1 0,-1 0 0,1-1 0,-1 1 0,0 0 0,1 1 0,-1-1 0,0 0 0,1 0 0,-1 0 0,0 0 0,1 0 0,-1 0 0,0 0 0,1 0 0,-1 1 0,0-1 0,1 0 0,-1 0 0,0 0 0,1 1 0,-1-1 0,0 0 0,0 0 0,1 1 0,-1-1 0,0 0 0,0 1 0,0-1 0,1 0 0,-1 1 0,0-1 0,0 0 0,0 1 0,0-1 0,0 0 0,0 1 0,-4 16 0,-16 13 0,-107 109 0,91-96 0,-78 102 0,98-124 0,-29 32 0,28-34 0,10-10 0,0 0 0,1 1 0,0 0 0,-8 20 0,-6 10 0,13-30 0,1 1 0,0 0 0,0 1 0,1-1 0,1 1 0,0 0 0,1 0 0,-3 18 0,9-27 0,4-7 0,6-6 0,-2-1 0,27-23 0,-2-2 0,-2-2 0,43-60 0,-61 75 0,1 2 0,33-33 0,11-11 0,-55 57 0,1 1 0,0 1 0,13-10 0,-12 10 0,0-1 0,0 1 0,9-12 0,-4 2 0,2 1 0,-1 1 0,2 0 0,28-19 0,-20 12 0,-20 17 0,0-1 0,1 1 0,0 1 0,0-1 0,6-3 0,-8 9 0,-4 6 0,-4 8 0,-80 150 0,26-55 0,6-22 0,20-35 0,-28 71 0,57-116 0,17-31 0,0 1 0,1 0 0,1 0 0,26-27 0,-15 19 0,31-48 0,-53 71 0,5-9 0,2-1 0,14-17 0,-21 29 0,-1 1 0,1-1 0,0 0 0,0 1 0,1 0 0,-1 0 0,1 0 0,-1 1 0,1-1 0,0 1 0,0 0 0,8-2 0,-12 4 0,0 0 0,0 0 0,-1 0 0,1-1 0,0 1 0,0 0 0,-1 0 0,1 1 0,0-1 0,0 0 0,-1 0 0,1 0 0,0 0 0,0 1 0,-1-1 0,1 0 0,0 0 0,-1 1 0,1-1 0,0 1 0,-1-1 0,1 1 0,0-1 0,-1 1 0,1 0 0,0 1 0,0-1 0,0 1 0,0 0 0,0-1 0,-1 1 0,1 0 0,-1 0 0,1-1 0,-1 1 0,0 3 0,0 4 0,0 1 0,0-1 0,-3 12 0,2-20 0,-1 15 0,-2 0 0,0-1 0,-1 1 0,0-1 0,-1 0 0,-1-1 0,-1 1 0,0-1 0,-15 20 0,20-29 0,0 0 0,0 0 0,1 0 0,-1 0 0,1 1 0,1 0 0,-1-1 0,1 1 0,0 0 0,0-1 0,1 1 0,-1 0 0,1 0 0,1 0 0,-1-1 0,1 1 0,1 6 0,-1-11 8,-1 0 1,0 0-1,1 0 0,-1 0 0,1 0 0,-1 0 1,1 0-1,-1-1 0,1 1 0,-1 0 0,1 0 1,0-1-1,0 1 0,-1 0 0,1-1 0,0 1 0,0-1 1,0 1-1,0-1 0,-1 1 0,1-1 0,0 0 1,0 1-1,0-1 0,0 0 0,0 0 0,0 0 1,0 0-1,0 1 0,0-1 0,0-1 0,0 1 0,0 0 1,2 0-1,5-2-77,0 0 0,0 0 0,12-5 0,3 0-1307,-10 5-5450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1T09:36:15.5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1 902 24575,'0'-593'0,"1"574"0,1-1 0,1 0 0,7-26 0,-5 27 0,-1-1 0,-1 0 0,2-28 0,-6 37 0,1 5 0,0 0 0,0 0 0,1 0 0,-1 0 0,3-6 0,-3 10 0,0 1 0,1-1 0,0 1 0,-1 0 0,1-1 0,0 1 0,0-1 0,0 1 0,0 0 0,0 0 0,0 0 0,0-1 0,0 1 0,0 0 0,1 0 0,-1 1 0,0-1 0,1 0 0,-1 0 0,1 1 0,-1-1 0,1 0 0,-1 1 0,3-1 0,18-2 0,0 1 0,0 2 0,0 0 0,24 3 0,21 0 0,-60-3 0,0 0 0,0 1 0,0 0 0,0 0 0,0 1 0,0 0 0,0 0 0,0 1 0,9 4 0,-6-3 0,0-1 0,1 0 0,-1-1 0,1 0 0,-1 0 0,12-1 0,32 6 0,14 6 0,0-2 0,0-4 0,76-1 0,-64-4 0,71-4 0,-129-1 0,0 0 0,-1-1 0,1-2 0,22-8 0,-7-5 0,-31 14 0,1 1 0,0 1 0,0-1 0,0 1 0,10-3 0,9 2 0,0 1 0,0 0 0,0 2 0,39 4 0,-34-2 0,0 0 0,54-8 0,-26 1 0,0 1 0,77 5 0,-54 1 0,-79-1 0,0 0 0,-1 0 0,1 0 0,0 0 0,-1 1 0,1-1 0,0 1 0,-1-1 0,1 1 0,-1 0 0,1 0 0,-1 0 0,1 0 0,-1 0 0,4 3 0,-5-2 0,0 0 0,1 0 0,-1 0 0,0 0 0,0 0 0,-1 1 0,1-1 0,0 0 0,-1 0 0,1 1 0,-1-1 0,0 0 0,0 1 0,0-1 0,0 0 0,0 1 0,0-1 0,-1 3 0,-11 76 0,6-51 0,2-1 0,-1 33 0,4-38 0,-6 33 0,4-32 0,-2 31 0,5-17 0,-11 70 0,7-70 0,1 1 0,4 61 0,1-25 0,-2-38-1365,0-21-5461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1T09:35:34.8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24575,'4'2'0,"-1"1"0,1 0 0,0-1 0,0 0 0,0 1 0,0-2 0,0 1 0,0 0 0,0-1 0,5 1 0,48 7 0,-37-6 0,359 26 0,-236-22 0,117 2 0,475-9 0,-521-17 0,-7 1 0,-70 18 0,90-4 0,-147-5 0,32-2 0,568 10 0,-577-10 0,3 1 0,471 9-1365,-564-1-5461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1T09:37:32.0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26 110 24575,'68'-76'0,"-65"72"0,1 1 0,0-1 0,1 0 0,-1 1 0,1 0 0,8-4 0,-12 6 0,-1 0 0,1 1 0,0-1 0,0 1 0,0 0 0,0-1 0,0 1 0,0 0 0,-1-1 0,1 1 0,0 0 0,0 0 0,0 0 0,0 0 0,0 0 0,0 0 0,0 0 0,0 0 0,0 0 0,0 1 0,0-1 0,0 0 0,0 1 0,0-1 0,0 0 0,0 1 0,-1-1 0,1 1 0,0-1 0,0 1 0,-1 0 0,1-1 0,0 1 0,0 0 0,-1 0 0,1-1 0,-1 1 0,1 0 0,-1 0 0,1 0 0,-1 0 0,0 0 0,1 1 0,2 14 0,0 1 0,-1 0 0,-1 0 0,-1-1 0,-3 31 0,0 6 0,5 49 0,-4 90 0,2-190 0,-1 0 0,1-1 0,0 1 0,-1 0 0,1-1 0,-1 1 0,0 0 0,0-1 0,0 1 0,1-1 0,-1 1 0,-1-1 0,1 0 0,0 1 0,0-1 0,0 0 0,-1 0 0,1 0 0,0 0 0,-1 0 0,1 0 0,-1 0 0,0-1 0,1 1 0,-1 0 0,1-1 0,-1 1 0,0-1 0,0 0 0,1 1 0,-3-1 0,-8 1 0,1-1 0,-1 0 0,-20-2 0,9 0 0,-6 1 0,18 1 0,31 0 0,353 0-1365,-358 0-5461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1T09:37:27.6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24575,'3'0'0,"6"0"0,4 0 0,3 0 0,2 0 0,0 0 0,-1 0 0,1 0 0,-1 0 0,2 0 0,2 0 0,-2 0 0,-3 0-8191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1T09:36:32.9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23937,'129'1753'0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1T09:36:43.8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 1863 24575,'-7'-235'0,"4"-134"0,28 38 0,-23 13 0,-3 167 0,-1 80 0,4-78 0,1 131 0,0-1 0,9-24 0,1-6 0,-7 21 204,-2 15-596,-1 0-1,-1-1 1,1-14 0,-3 15-6434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1T09:37:39.4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36 151 24575,'-1'-6'0,"0"0"0,0 0 0,-1 0 0,0 0 0,0 1 0,-3-8 0,2 7 0,0 0 0,1 0 0,0 0 0,0 0 0,0 0 0,0-12 0,2 16 0,0 0 0,0 0 0,0 1 0,1-1 0,-1 0 0,1 1 0,0-1 0,-1 0 0,1 1 0,0-1 0,0 1 0,0-1 0,0 1 0,0-1 0,0 1 0,0 0 0,0 0 0,1-1 0,-1 1 0,0 0 0,1 0 0,-1 0 0,1 1 0,-1-1 0,1 0 0,0 0 0,-1 1 0,1-1 0,0 1 0,1-1 0,14-2 0,-1 0 0,1 1 0,0 1 0,0 1 0,30 3 0,3-1 0,-20-3 0,-16 0 0,0 1 0,-1 1 0,1 0 0,0 0 0,20 6 0,-31-6 0,1 0 0,-1 0 0,0 0 0,-1 1 0,1-1 0,0 1 0,0 0 0,-1 0 0,1 0 0,-1 0 0,1 0 0,-1 1 0,0-1 0,0 1 0,0-1 0,0 1 0,-1 0 0,1 0 0,-1 0 0,1 0 0,-1 0 0,0 0 0,0 0 0,-1 0 0,1 1 0,-1-1 0,1 0 0,-1 6 0,0-2 0,0 0 0,0 0 0,-1 1 0,0-1 0,0 0 0,0 0 0,-1 0 0,0 0 0,-5 9 0,1-4 0,-1-1 0,0 0 0,-1-1 0,-12 14 0,1-2 0,5-5 0,-1 0 0,-1-1 0,0 0 0,-1-1 0,-33 22 0,45-34 0,0 0 0,1 1 0,0 0 0,0 0 0,0 0 0,-7 10 0,8-10 0,0 0 0,0 0 0,0 0 0,-1 0 0,0-1 0,1 1 0,-1-1 0,-8 5 0,7-6 0,0 0 0,1 1 0,-1 0 0,1 0 0,-1 0 0,1 0 0,0 1 0,0 0 0,0 0 0,1 0 0,0 0 0,-1 0 0,1 1 0,-2 4 0,0 0 0,-1-1 0,0-1 0,0 1 0,-1-1 0,0 0 0,-10 8 0,15-14 0,1-1 0,1 0 0,0 1 0,0-1 0,-1 0 0,1 0 0,0 0 0,0 0 0,0 0 0,0 1 0,-1-1 0,1 0 0,0 0 0,0 0 0,0 0 0,0 1 0,0-1 0,-1 0 0,1 0 0,0 0 0,0 1 0,0-1 0,0 0 0,0 0 0,0 1 0,0-1 0,0 0 0,0 0 0,0 1 0,0-1 0,0 0 0,0 0 0,0 1 0,0-1 0,0 0 0,0 0 0,0 0 0,0 1 0,0-1 0,1 0 0,-1 0 0,0 0 0,0 1 0,0-1 0,0 0 0,14 5 0,20-3 0,-33-2 0,307-1 0,-302 1 0,-1 0 0,0 0 0,0-1 0,0 0 0,0 0 0,0 0 0,0 0 0,0-1 0,0 1 0,0-1 0,-1-1 0,1 1 0,-1-1 0,1 0 0,-1 0 0,0 0 0,0 0 0,0-1 0,-1 1 0,5-6 0,-5 5-114,0 0 1,1 0-1,-1 0 0,1 1 0,0-1 1,0 1-1,0 0 0,0 0 0,0 0 1,1 1-1,6-3 0,4-1-6712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1T09:36:40.8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23778,'1688'47'0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1T09:37:34.8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 24575,'3'0'0,"6"0"0,4 0 0,3 0 0,-1-3 0,-1 0 0,0-1 0,1 1 0,0 1 0,0 1 0,4 0 0,0 1 0,1 0 0,-1 0 0,-1 0 0,-3 1-8191</inkml:trace>
</inkml:ink>
</file>

<file path=word/theme/theme1.xml><?xml version="1.0" encoding="utf-8"?>
<a:theme xmlns:a="http://schemas.openxmlformats.org/drawingml/2006/main" name="SDU">
  <a:themeElements>
    <a:clrScheme name="SDU">
      <a:dk1>
        <a:srgbClr val="000000"/>
      </a:dk1>
      <a:lt1>
        <a:sysClr val="window" lastClr="FFFFFF"/>
      </a:lt1>
      <a:dk2>
        <a:srgbClr val="7A6040"/>
      </a:dk2>
      <a:lt2>
        <a:srgbClr val="DDCBA4"/>
      </a:lt2>
      <a:accent1>
        <a:srgbClr val="AEB862"/>
      </a:accent1>
      <a:accent2>
        <a:srgbClr val="789D4A"/>
      </a:accent2>
      <a:accent3>
        <a:srgbClr val="F2C75C"/>
      </a:accent3>
      <a:accent4>
        <a:srgbClr val="E07E3C"/>
      </a:accent4>
      <a:accent5>
        <a:srgbClr val="E1BBB4"/>
      </a:accent5>
      <a:accent6>
        <a:srgbClr val="D05A57"/>
      </a:accent6>
      <a:hlink>
        <a:srgbClr val="0563C1"/>
      </a:hlink>
      <a:folHlink>
        <a:srgbClr val="954F72"/>
      </a:folHlink>
    </a:clrScheme>
    <a:fontScheme name="SDU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solidFill>
            <a:schemeClr val="accent1"/>
          </a:solidFill>
        </a:ln>
      </a:spPr>
      <a:bodyPr lIns="72000" tIns="72000" rIns="72000" bIns="72000" rtlCol="0" anchor="ctr"/>
      <a:lstStyle>
        <a:defPPr algn="ctr">
          <a:defRPr sz="1600" dirty="0" err="1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/>
        </a:defPPr>
      </a:lstStyle>
    </a:txDef>
  </a:objectDefaults>
  <a:extraClrSchemeLst/>
  <a:custClrLst>
    <a:custClr name="Grøn 1">
      <a:srgbClr val="4E5B31"/>
    </a:custClr>
    <a:custClr name="Grøn 2">
      <a:srgbClr val="789D4A"/>
    </a:custClr>
    <a:custClr name="Grøn 3">
      <a:srgbClr val="AEB862"/>
    </a:custClr>
    <a:custClr name="Grøn 4">
      <a:srgbClr val="EAE7B9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Orange 1">
      <a:srgbClr val="D38235"/>
    </a:custClr>
    <a:custClr name="Orange 2">
      <a:srgbClr val="E0A526"/>
    </a:custClr>
    <a:custClr name="Orange 3">
      <a:srgbClr val="EED484"/>
    </a:custClr>
    <a:custClr name="Orange 4">
      <a:srgbClr val="FCF0C4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Rød 1">
      <a:srgbClr val="862633"/>
    </a:custClr>
    <a:custClr name="Rød 2">
      <a:srgbClr val="D05A57"/>
    </a:custClr>
    <a:custClr name="Rød 3">
      <a:srgbClr val="E1BBB4"/>
    </a:custClr>
    <a:custClr name="Rød 4">
      <a:srgbClr val="F4E2DE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Brun 1">
      <a:srgbClr val="473729"/>
    </a:custClr>
    <a:custClr name="Brun 2">
      <a:srgbClr val="946037"/>
    </a:custClr>
    <a:custClr name="Brun 3">
      <a:srgbClr val="DDCBA4"/>
    </a:custClr>
    <a:custClr name="Brun 4">
      <a:srgbClr val="EFE5D1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Sort">
      <a:srgbClr val="000000"/>
    </a:custClr>
    <a:custClr name="Hvid">
      <a:srgbClr val="FFFFFF"/>
    </a:custClr>
  </a:custClrLst>
  <a:extLst>
    <a:ext uri="{05A4C25C-085E-4340-85A3-A5531E510DB2}">
      <thm15:themeFamily xmlns:thm15="http://schemas.microsoft.com/office/thememl/2012/main" name="SDU" id="{DE6ED73B-E157-4C0D-B072-864F00008F05}" vid="{42B93E90-1664-416E-ACDB-AE723854CF6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FormConfiguration><![CDATA[{"formFields":[],"formDataEntries":[]}]]></TemplafyFormConfiguration>
</file>

<file path=customXml/item2.xml><?xml version="1.0" encoding="utf-8"?>
<TemplafyTemplateConfiguration><![CDATA[{"elementsMetadata":[],"transformationConfigurations":[],"templateName":"blank","templateDescription":"","enableDocumentContentUpdater":false,"version":"2.0"}]]></TemplafyTemplateConfiguration>
</file>

<file path=customXml/itemProps1.xml><?xml version="1.0" encoding="utf-8"?>
<ds:datastoreItem xmlns:ds="http://schemas.openxmlformats.org/officeDocument/2006/customXml" ds:itemID="{4438C9D5-CA01-495F-81BB-547FFFD0DF0C}">
  <ds:schemaRefs/>
</ds:datastoreItem>
</file>

<file path=customXml/itemProps2.xml><?xml version="1.0" encoding="utf-8"?>
<ds:datastoreItem xmlns:ds="http://schemas.openxmlformats.org/officeDocument/2006/customXml" ds:itemID="{4AB8C649-791A-43C6-B77A-F03E4A584C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mx404jav.dotx</Template>
  <TotalTime>1002</TotalTime>
  <Pages>1</Pages>
  <Words>143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Serena Vigezzi</dc:creator>
  <cp:keywords/>
  <dc:description/>
  <cp:lastModifiedBy>Serena Vigezzi</cp:lastModifiedBy>
  <cp:revision>8</cp:revision>
  <dcterms:created xsi:type="dcterms:W3CDTF">2025-06-19T09:32:00Z</dcterms:created>
  <dcterms:modified xsi:type="dcterms:W3CDTF">2026-01-12T14:12:00Z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sdu</vt:lpwstr>
  </property>
  <property fmtid="{D5CDD505-2E9C-101B-9397-08002B2CF9AE}" pid="3" name="TemplafyTemplateId">
    <vt:lpwstr>991143041190330490</vt:lpwstr>
  </property>
  <property fmtid="{D5CDD505-2E9C-101B-9397-08002B2CF9AE}" pid="4" name="TemplafyUserProfileId">
    <vt:lpwstr>637830429902376104</vt:lpwstr>
  </property>
  <property fmtid="{D5CDD505-2E9C-101B-9397-08002B2CF9AE}" pid="5" name="TemplafyLanguageCode">
    <vt:lpwstr>en-GB</vt:lpwstr>
  </property>
  <property fmtid="{D5CDD505-2E9C-101B-9397-08002B2CF9AE}" pid="6" name="TemplafyFromBlank">
    <vt:bool>true</vt:bool>
  </property>
</Properties>
</file>